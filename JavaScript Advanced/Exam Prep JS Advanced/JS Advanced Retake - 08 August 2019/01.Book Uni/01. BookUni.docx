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59D79296" w:rsid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460F9">
      <w:footerReference w:type="default" r:id="rId20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660E9" w14:textId="77777777" w:rsidR="008251CB" w:rsidRDefault="008251CB" w:rsidP="004A2906">
      <w:pPr>
        <w:spacing w:before="0" w:after="0" w:line="240" w:lineRule="auto"/>
      </w:pPr>
      <w:r>
        <w:separator/>
      </w:r>
    </w:p>
  </w:endnote>
  <w:endnote w:type="continuationSeparator" w:id="0">
    <w:p w14:paraId="487890D9" w14:textId="77777777" w:rsidR="008251CB" w:rsidRDefault="008251CB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6F490" w14:textId="77777777" w:rsidR="008251CB" w:rsidRDefault="008251CB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5B8253E" w14:textId="77777777" w:rsidR="008251CB" w:rsidRDefault="008251CB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D0E83"/>
    <w:rsid w:val="001B2E4D"/>
    <w:rsid w:val="00263AB8"/>
    <w:rsid w:val="002B5AD9"/>
    <w:rsid w:val="002C1243"/>
    <w:rsid w:val="004460F9"/>
    <w:rsid w:val="004A2906"/>
    <w:rsid w:val="004B62B2"/>
    <w:rsid w:val="00553A69"/>
    <w:rsid w:val="005754B6"/>
    <w:rsid w:val="005D770E"/>
    <w:rsid w:val="0063661D"/>
    <w:rsid w:val="006732EC"/>
    <w:rsid w:val="0068412A"/>
    <w:rsid w:val="006A3611"/>
    <w:rsid w:val="006B7E60"/>
    <w:rsid w:val="007C3FE0"/>
    <w:rsid w:val="008251CB"/>
    <w:rsid w:val="00835DD1"/>
    <w:rsid w:val="00904180"/>
    <w:rsid w:val="00972DAA"/>
    <w:rsid w:val="009801CC"/>
    <w:rsid w:val="009E4E7C"/>
    <w:rsid w:val="00A033D7"/>
    <w:rsid w:val="00AA0E76"/>
    <w:rsid w:val="00BA192D"/>
    <w:rsid w:val="00BC23D2"/>
    <w:rsid w:val="00BD3761"/>
    <w:rsid w:val="00BD665F"/>
    <w:rsid w:val="00BE1C62"/>
    <w:rsid w:val="00C73C9C"/>
    <w:rsid w:val="00CF022C"/>
    <w:rsid w:val="00E16854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77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image" Target="media/image1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image" Target="media/image180.png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2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0" Type="http://schemas.openxmlformats.org/officeDocument/2006/relationships/image" Target="media/image21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7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</cp:revision>
  <dcterms:created xsi:type="dcterms:W3CDTF">2021-06-25T12:11:00Z</dcterms:created>
  <dcterms:modified xsi:type="dcterms:W3CDTF">2021-06-25T12:11:00Z</dcterms:modified>
</cp:coreProperties>
</file>